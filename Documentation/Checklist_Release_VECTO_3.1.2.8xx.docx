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3D5CFE" w:rsidRPr="003D5CFE">
        <w:rPr>
          <w:rFonts w:ascii="Arial" w:hAnsi="Arial" w:cs="Arial"/>
          <w:noProof/>
        </w:rPr>
        <w:t>3.1.2.810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Version Number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C91109">
              <w:rPr>
                <w:rFonts w:ascii="Arial" w:hAnsi="Arial" w:cs="Arial"/>
              </w:rPr>
              <w:t>Check Project Version.cs (VectoCore, VectoConsole)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C379D4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PDF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8B5198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353151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B519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  <w:noProof/>
              </w:rPr>
              <w:t>1257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  <w:noProof/>
              </w:rPr>
              <w:t>1257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DC7F41" w:rsidRDefault="003662C3" w:rsidP="008B5198">
            <w:pPr>
              <w:ind w:left="207" w:hanging="207"/>
              <w:rPr>
                <w:rFonts w:ascii="Arial" w:hAnsi="Arial" w:cs="Arial"/>
              </w:rPr>
            </w:pPr>
            <w:bookmarkStart w:id="5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6" w:name="OLE_LINK7"/>
            <w:bookmarkStart w:id="7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8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  <w:noProof/>
              </w:rPr>
              <w:t>34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  <w:noProof/>
              </w:rPr>
              <w:t>35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successful</w:t>
            </w:r>
            <w:bookmarkEnd w:id="6"/>
            <w:bookmarkEnd w:id="7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B5198">
              <w:rPr>
                <w:rFonts w:ascii="Arial" w:hAnsi="Arial" w:cs="Arial"/>
                <w:noProof/>
              </w:rPr>
              <w:t>Class2_RigidTruck_long_axle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5"/>
      <w:tr w:rsidR="003662C3" w:rsidRPr="00911A49" w:rsidTr="003662C3">
        <w:tc>
          <w:tcPr>
            <w:tcW w:w="8810" w:type="dxa"/>
          </w:tcPr>
          <w:p w:rsidR="003662C3" w:rsidRPr="00770273" w:rsidRDefault="003662C3" w:rsidP="008B519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</w:rPr>
              <w:t>339</w:t>
            </w:r>
            <w:r w:rsidR="008B5198" w:rsidRPr="008B5198">
              <w:rPr>
                <w:rFonts w:ascii="Arial" w:hAnsi="Arial" w:cs="Arial"/>
                <w:noProof/>
              </w:rPr>
              <w:t xml:space="preserve"> 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8B5198" w:rsidRPr="008B5198">
              <w:rPr>
                <w:rFonts w:ascii="Arial" w:hAnsi="Arial" w:cs="Arial"/>
                <w:noProof/>
              </w:rPr>
              <w:t>339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8B5198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8F2100" w:rsidRPr="00911A49" w:rsidTr="008C624B">
        <w:tc>
          <w:tcPr>
            <w:tcW w:w="8810" w:type="dxa"/>
          </w:tcPr>
          <w:p w:rsidR="008F2100" w:rsidRPr="00DC7F41" w:rsidRDefault="008F2100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 xml:space="preserve">ModelBased Tests: </w:t>
            </w:r>
            <w:r w:rsidRPr="00DC7F41"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408145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8F2100" w:rsidRPr="00770273" w:rsidRDefault="008F2100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3662C3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8B5198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8B5198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8B5198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126A1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B5198">
              <w:rPr>
                <w:rFonts w:ascii="Arial" w:hAnsi="Arial" w:cs="Arial"/>
                <w:noProof/>
              </w:rPr>
              <w:t>20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2</w:t>
            </w:r>
            <w:r w:rsidR="0062785E">
              <w:rPr>
                <w:rFonts w:ascii="Arial" w:hAnsi="Arial" w:cs="Arial"/>
                <w:noProof/>
              </w:rPr>
              <w:t>9.8196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C379D4">
        <w:tc>
          <w:tcPr>
            <w:tcW w:w="8810" w:type="dxa"/>
          </w:tcPr>
          <w:p w:rsidR="009571EF" w:rsidRPr="00770273" w:rsidRDefault="009571EF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16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35.0471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62785E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0A3491">
        <w:tc>
          <w:tcPr>
            <w:tcW w:w="8810" w:type="dxa"/>
          </w:tcPr>
          <w:p w:rsidR="00211E62" w:rsidRPr="00770273" w:rsidRDefault="00211E62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21.5436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62785E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37.3718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292.1077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21.3632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21.9364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59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42.2148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6278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126A12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2785E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62785E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55C84" w:rsidRPr="00911A49" w:rsidTr="000607B5">
        <w:tc>
          <w:tcPr>
            <w:tcW w:w="8810" w:type="dxa"/>
          </w:tcPr>
          <w:p w:rsidR="00555C84" w:rsidRDefault="00555C84" w:rsidP="000607B5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 API GUI Buttons are working</w:t>
            </w:r>
          </w:p>
        </w:tc>
        <w:sdt>
          <w:sdtPr>
            <w:rPr>
              <w:rFonts w:ascii="Arial" w:hAnsi="Arial" w:cs="Arial"/>
            </w:rPr>
            <w:id w:val="2913309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55C84" w:rsidRPr="00770273" w:rsidRDefault="00126A12" w:rsidP="000607B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6278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3662C3">
        <w:tc>
          <w:tcPr>
            <w:tcW w:w="8810" w:type="dxa"/>
          </w:tcPr>
          <w:p w:rsidR="009A2686" w:rsidRPr="009A2686" w:rsidRDefault="009A2686" w:rsidP="009A2686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0" w:name="_Hlk47252074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36" w:type="dxa"/>
          </w:tcPr>
          <w:p w:rsidR="009A2686" w:rsidRDefault="009A268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9A2686" w:rsidRPr="00911A49" w:rsidTr="003662C3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9A2686" w:rsidRPr="00911A49" w:rsidTr="003662C3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10"/>
      <w:tr w:rsidR="0073775E" w:rsidRPr="00DC7F41" w:rsidTr="003662C3">
        <w:tc>
          <w:tcPr>
            <w:tcW w:w="8810" w:type="dxa"/>
          </w:tcPr>
          <w:p w:rsidR="0073775E" w:rsidRPr="00DC7F41" w:rsidRDefault="0073775E" w:rsidP="0073775E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36" w:type="dxa"/>
          </w:tcPr>
          <w:p w:rsidR="0073775E" w:rsidRPr="00DC7F41" w:rsidRDefault="0073775E" w:rsidP="0073775E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3775E" w:rsidRPr="00DC7F41" w:rsidTr="003662C3">
        <w:tc>
          <w:tcPr>
            <w:tcW w:w="8810" w:type="dxa"/>
          </w:tcPr>
          <w:p w:rsidR="0073775E" w:rsidRPr="003D7382" w:rsidRDefault="0073775E" w:rsidP="0073775E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lastRenderedPageBreak/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3D7382" w:rsidRDefault="008873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VECTO in RELEASE Mode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8873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8873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88730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656D2" w:rsidRPr="00911A49" w:rsidTr="008C624B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C656D2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WIKI with full 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Table with short Changelog + Download Link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Notify customers: Ticket VECTO-58 (inklude download link &amp; link to confluence page)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Pr="003A51BA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11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11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2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12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D28"/>
    <w:rsid w:val="00085D28"/>
    <w:rsid w:val="00126A12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D5CFE"/>
    <w:rsid w:val="003E04DD"/>
    <w:rsid w:val="003F09CD"/>
    <w:rsid w:val="0042244A"/>
    <w:rsid w:val="005327CF"/>
    <w:rsid w:val="00555C84"/>
    <w:rsid w:val="00562C02"/>
    <w:rsid w:val="005D263C"/>
    <w:rsid w:val="0062785E"/>
    <w:rsid w:val="0067268A"/>
    <w:rsid w:val="006B13CE"/>
    <w:rsid w:val="006D2E55"/>
    <w:rsid w:val="0073775E"/>
    <w:rsid w:val="00770273"/>
    <w:rsid w:val="008644AB"/>
    <w:rsid w:val="00887306"/>
    <w:rsid w:val="008B5198"/>
    <w:rsid w:val="008D5D80"/>
    <w:rsid w:val="008F2100"/>
    <w:rsid w:val="008F28DF"/>
    <w:rsid w:val="00911A49"/>
    <w:rsid w:val="009571EF"/>
    <w:rsid w:val="009A2686"/>
    <w:rsid w:val="00A070DD"/>
    <w:rsid w:val="00B3284E"/>
    <w:rsid w:val="00BB7C1D"/>
    <w:rsid w:val="00C10D52"/>
    <w:rsid w:val="00C656D2"/>
    <w:rsid w:val="00C91109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FE0B1"/>
  <w15:docId w15:val="{BEE8FE4E-A4BF-4605-A139-27DC2285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_master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2959-72B4-44A4-A735-3FB02B64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437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2017-03-21T08:37:00Z</dcterms:created>
  <dcterms:modified xsi:type="dcterms:W3CDTF">2017-03-21T09:56:00Z</dcterms:modified>
</cp:coreProperties>
</file>