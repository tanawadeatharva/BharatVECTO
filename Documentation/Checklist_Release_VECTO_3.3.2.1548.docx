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CA5439" w:rsidRPr="00CA5439">
        <w:rPr>
          <w:rFonts w:ascii="Arial" w:hAnsi="Arial" w:cs="Arial"/>
          <w:noProof/>
        </w:rPr>
        <w:t>3.3.2.1548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CA5439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CA5439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CA5439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CA5439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CA5439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CA5439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CA5439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1743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1743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A5439">
              <w:rPr>
                <w:rFonts w:ascii="Arial" w:hAnsi="Arial" w:cs="Arial"/>
                <w:noProof/>
              </w:rPr>
              <w:t>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CA543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84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84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A5439">
              <w:rPr>
                <w:rFonts w:ascii="Arial" w:hAnsi="Arial" w:cs="Arial"/>
                <w:noProof/>
              </w:rPr>
              <w:t>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CA5439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CA5439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66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66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A5439">
              <w:rPr>
                <w:rFonts w:ascii="Arial" w:hAnsi="Arial" w:cs="Arial"/>
              </w:rPr>
              <w:t>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CA5439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A5439">
              <w:rPr>
                <w:rFonts w:ascii="Arial" w:hAnsi="Arial" w:cs="Arial"/>
                <w:noProof/>
              </w:rPr>
              <w:t>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A5439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CA543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51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CA5439" w:rsidRPr="00CA5439">
              <w:rPr>
                <w:rFonts w:ascii="Arial" w:hAnsi="Arial" w:cs="Arial"/>
                <w:noProof/>
              </w:rPr>
              <w:t>51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A5439">
              <w:rPr>
                <w:rFonts w:ascii="Arial" w:hAnsi="Arial" w:cs="Arial"/>
                <w:noProof/>
              </w:rPr>
              <w:t>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A543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46FB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5B72123A284C4EABBC9971F2F78A3741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746FB2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746FB2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46FB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46FB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46FB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746FB2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74919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74919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174919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21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30.5968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33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34.7437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20.7623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5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36.9238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289.8586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21.2166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21.7632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76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42.2769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174919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54722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74919">
              <w:rPr>
                <w:rFonts w:ascii="Arial" w:hAnsi="Arial" w:cs="Arial"/>
                <w:noProof/>
              </w:rPr>
              <w:t>3420.5478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17491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BF2C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7C7A0E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7C7A0E" w:rsidRPr="007C7A0E" w:rsidRDefault="007C7A0E" w:rsidP="007C7A0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C7A0E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7C7A0E" w:rsidP="007C7A0E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7C7A0E">
              <w:rPr>
                <w:rFonts w:ascii="Courier New" w:hAnsi="Courier New" w:cs="Courier New"/>
                <w:sz w:val="12"/>
              </w:rPr>
              <w:t>SHA256          29E83DC7DDA67AC4E75176D6B892A42141D5200A1E528E8B792190E1D51EB757       2019_03_29-VECTO-3.3.2.1548.zip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7C7A0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BF2C98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bookmarkStart w:id="27" w:name="_GoBack"/>
            <w:bookmarkEnd w:id="27"/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750029977F7054C1AF25DB0663BF79B83EC33A51F5906CAAB40B85D89CB3C4B0       hashingcmd.exe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483B577673E3133E90E3F804C2C511F77B25BC1904326021CF7B73D1B41B91E4       HashingTool.exe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0DCB36A8A8C43BD17DCB5C5AFB0E701FD0FC4F7C8A6BC6AD7266B7CF46BA31FF       VECTO.exe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67C692A866C777EE2EC1B18FF5A4D412DA73C1528F4BCB47DA617B80D31412C2       vectocmd.exe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4CB3C9186A752C4FC478352F08F07D05DD6640B1BF2AD4FCF9EF8BCAA8D6ECC1       AdvancedAuxiliaryInterfaces.dll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BCF86590E563E769A489CEE3BE573FA85CC9FA2A3CE3CEB5A57EF11288AF0416       BusAuxiliaries.dll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9B7EB6DE62FF1E6A812FA47697FDB2ABCEAD85AA2554ABF12416FC569DD4462E       Omu.ValueInjecter.dll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55617AB727C970E9CF1A9A30E3BE5D0213298754F4265DB3A6BCCDB73DEB5F7D       VectoCommon.dll</w:t>
            </w:r>
          </w:p>
          <w:p w:rsidR="00BF2C98" w:rsidRPr="00BF2C98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F500708819922D7DF3829F4C265164AF58DE04A45AD5F1BB294EB41E0F8E5E35       VectoCore.dll</w:t>
            </w:r>
          </w:p>
          <w:p w:rsidR="0098478D" w:rsidRDefault="00BF2C98" w:rsidP="00BF2C98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BF2C98">
              <w:rPr>
                <w:rFonts w:ascii="Courier New" w:hAnsi="Courier New" w:cs="Courier New"/>
                <w:sz w:val="12"/>
              </w:rPr>
              <w:t>SHA256          869978FB6273BBB5429F2DD43B87E5D7B6B51E616289B6BC3B42CCDADC5E4DF7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7C7A0E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Pr="003A51BA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lastRenderedPageBreak/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activeWritingStyle w:appName="MSWord" w:lang="de-AT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439"/>
    <w:rsid w:val="000F7850"/>
    <w:rsid w:val="00174919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B0507"/>
    <w:rsid w:val="005327CF"/>
    <w:rsid w:val="00555C84"/>
    <w:rsid w:val="00562C02"/>
    <w:rsid w:val="005D263C"/>
    <w:rsid w:val="005E6430"/>
    <w:rsid w:val="00627CC4"/>
    <w:rsid w:val="0067268A"/>
    <w:rsid w:val="006B13CE"/>
    <w:rsid w:val="006D2E55"/>
    <w:rsid w:val="0073192B"/>
    <w:rsid w:val="0073775E"/>
    <w:rsid w:val="00746FB2"/>
    <w:rsid w:val="00770273"/>
    <w:rsid w:val="007B17C8"/>
    <w:rsid w:val="007C7A0E"/>
    <w:rsid w:val="00802F29"/>
    <w:rsid w:val="008644AB"/>
    <w:rsid w:val="008D5D80"/>
    <w:rsid w:val="008F2100"/>
    <w:rsid w:val="008F28DF"/>
    <w:rsid w:val="00911A49"/>
    <w:rsid w:val="009571EF"/>
    <w:rsid w:val="0098478D"/>
    <w:rsid w:val="009A2686"/>
    <w:rsid w:val="00A070DD"/>
    <w:rsid w:val="00A74C22"/>
    <w:rsid w:val="00A92BF2"/>
    <w:rsid w:val="00B3284E"/>
    <w:rsid w:val="00B51291"/>
    <w:rsid w:val="00B92E8D"/>
    <w:rsid w:val="00BB7C1D"/>
    <w:rsid w:val="00BF2C98"/>
    <w:rsid w:val="00C10D52"/>
    <w:rsid w:val="00C54722"/>
    <w:rsid w:val="00C656D2"/>
    <w:rsid w:val="00C91109"/>
    <w:rsid w:val="00CA5439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993A9"/>
  <w15:docId w15:val="{D5B3A59F-E887-44AF-B931-9482DC36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_master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72123A284C4EABBC9971F2F78A374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8D83920-E298-4599-985B-9A8E9315CD77}"/>
      </w:docPartPr>
      <w:docPartBody>
        <w:p w:rsidR="00000000" w:rsidRDefault="00E272A0">
          <w:pPr>
            <w:pStyle w:val="5B72123A284C4EABBC9971F2F78A3741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2A0"/>
    <w:rsid w:val="00E2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5B72123A284C4EABBC9971F2F78A3741">
    <w:name w:val="5B72123A284C4EABBC9971F2F78A37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AAB6A-5F9B-46C1-AB99-874FBEC67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862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2019-03-29T08:06:00Z</dcterms:created>
  <dcterms:modified xsi:type="dcterms:W3CDTF">2019-03-29T08:59:00Z</dcterms:modified>
</cp:coreProperties>
</file>