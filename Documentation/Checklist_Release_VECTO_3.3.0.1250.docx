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13263F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9246" w:type="dxa"/>
        <w:tblInd w:w="360" w:type="dxa"/>
        <w:tblLook w:val="04A0" w:firstRow="1" w:lastRow="0" w:firstColumn="1" w:lastColumn="0" w:noHBand="0" w:noVBand="1"/>
      </w:tblPr>
      <w:tblGrid>
        <w:gridCol w:w="8810"/>
        <w:gridCol w:w="436"/>
      </w:tblGrid>
      <w:tr w:rsidR="003662C3" w:rsidRPr="00DC7F41" w:rsidTr="005E6430">
        <w:tc>
          <w:tcPr>
            <w:tcW w:w="8810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2942C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5E6430">
        <w:tc>
          <w:tcPr>
            <w:tcW w:w="8810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3D7382" w:rsidRDefault="00C96928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5E6430">
        <w:tc>
          <w:tcPr>
            <w:tcW w:w="8810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B51291" w:rsidRPr="00770273" w:rsidRDefault="00C96928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969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969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969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5E6430">
        <w:tc>
          <w:tcPr>
            <w:tcW w:w="8810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A92BF2" w:rsidRDefault="00C9692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5E6430">
        <w:tc>
          <w:tcPr>
            <w:tcW w:w="8810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36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2B6C8F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2B6C8F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5E48C0">
        <w:tc>
          <w:tcPr>
            <w:tcW w:w="8810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Pr="00770273" w:rsidRDefault="002B6C8F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5E6430">
        <w:tc>
          <w:tcPr>
            <w:tcW w:w="8810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2B6C8F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13263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3263F" w:rsidRPr="0013263F">
              <w:rPr>
                <w:rFonts w:ascii="Arial" w:hAnsi="Arial" w:cs="Arial"/>
              </w:rPr>
              <w:t>1572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0" w:name="OLE_LINK11"/>
            <w:bookmarkStart w:id="1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3263F" w:rsidRPr="0013263F">
              <w:rPr>
                <w:rFonts w:ascii="Arial" w:hAnsi="Arial" w:cs="Arial"/>
                <w:noProof/>
              </w:rPr>
              <w:t>1572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0"/>
            <w:bookmarkEnd w:id="1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2" w:name="OLE_LINK9"/>
            <w:bookmarkStart w:id="3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3263F">
              <w:rPr>
                <w:rFonts w:ascii="Arial" w:hAnsi="Arial" w:cs="Arial"/>
                <w:noProof/>
              </w:rPr>
              <w:t>--</w:t>
            </w:r>
            <w:r>
              <w:rPr>
                <w:rFonts w:ascii="Arial" w:hAnsi="Arial" w:cs="Arial"/>
              </w:rPr>
              <w:fldChar w:fldCharType="end"/>
            </w:r>
            <w:bookmarkEnd w:id="4"/>
            <w:r>
              <w:rPr>
                <w:rFonts w:ascii="Arial" w:hAnsi="Arial" w:cs="Arial"/>
              </w:rPr>
              <w:t xml:space="preserve"> </w:t>
            </w:r>
            <w:bookmarkEnd w:id="2"/>
            <w:bookmarkEnd w:id="3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13263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5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6" w:name="OLE_LINK7"/>
            <w:bookmarkStart w:id="7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8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8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9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successful</w:t>
            </w:r>
            <w:bookmarkEnd w:id="6"/>
            <w:bookmarkEnd w:id="7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13263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5"/>
      <w:tr w:rsidR="003662C3" w:rsidRPr="00911A49" w:rsidTr="005E6430">
        <w:tc>
          <w:tcPr>
            <w:tcW w:w="8810" w:type="dxa"/>
          </w:tcPr>
          <w:p w:rsidR="003662C3" w:rsidRPr="00770273" w:rsidRDefault="003662C3" w:rsidP="0013263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3263F" w:rsidRPr="0013263F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3263F" w:rsidRPr="0013263F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3263F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13263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5E6430">
        <w:tc>
          <w:tcPr>
            <w:tcW w:w="8810" w:type="dxa"/>
          </w:tcPr>
          <w:p w:rsidR="005E6430" w:rsidRPr="00DC7F41" w:rsidRDefault="005E6430" w:rsidP="00E35B38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36" w:type="dxa"/>
          </w:tcPr>
          <w:p w:rsidR="005E6430" w:rsidRPr="00DC7F41" w:rsidRDefault="005E6430" w:rsidP="00E35B3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13263F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13263F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13263F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Pr="00770273" w:rsidRDefault="005E6430" w:rsidP="00E35B3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Pr="00770273" w:rsidRDefault="00F911FB" w:rsidP="00E35B3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5E6430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B13CE" w:rsidRPr="00DC7F41" w:rsidTr="005E6430">
        <w:tc>
          <w:tcPr>
            <w:tcW w:w="8810" w:type="dxa"/>
          </w:tcPr>
          <w:p w:rsidR="006B13CE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Open Declaration 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6B13CE" w:rsidRPr="00DC7F41" w:rsidRDefault="00F911FB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5E6430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F911FB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5E6430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F911FB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0F173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F173A">
              <w:rPr>
                <w:rFonts w:ascii="Arial" w:hAnsi="Arial" w:cs="Arial"/>
                <w:noProof/>
              </w:rPr>
              <w:t>18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>LH</w:t>
            </w:r>
            <w:r w:rsidR="005E6430">
              <w:rPr>
                <w:rFonts w:ascii="Arial" w:hAnsi="Arial" w:cs="Arial"/>
              </w:rPr>
              <w:t>, Ref Load,</w:t>
            </w:r>
            <w:r w:rsidR="00EA7A3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/</w:t>
            </w:r>
            <w:r w:rsidR="005D263C">
              <w:rPr>
                <w:rFonts w:ascii="Arial" w:hAnsi="Arial" w:cs="Arial"/>
              </w:rPr>
              <w:t>100</w:t>
            </w:r>
            <w:r>
              <w:rPr>
                <w:rFonts w:ascii="Arial" w:hAnsi="Arial" w:cs="Arial"/>
              </w:rPr>
              <w:t xml:space="preserve">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F173A">
              <w:rPr>
                <w:rFonts w:ascii="Arial" w:hAnsi="Arial" w:cs="Arial"/>
              </w:rPr>
              <w:t>31.3851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F173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571EF" w:rsidRPr="00911A49" w:rsidTr="005E6430">
        <w:tc>
          <w:tcPr>
            <w:tcW w:w="8810" w:type="dxa"/>
          </w:tcPr>
          <w:p w:rsidR="009571EF" w:rsidRPr="00770273" w:rsidRDefault="009571EF" w:rsidP="000F173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F173A">
              <w:rPr>
                <w:rFonts w:ascii="Arial" w:hAnsi="Arial" w:cs="Arial"/>
                <w:noProof/>
              </w:rPr>
              <w:t>21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>LH</w:t>
            </w:r>
            <w:r w:rsidR="005E6430">
              <w:rPr>
                <w:rFonts w:ascii="Arial" w:hAnsi="Arial" w:cs="Arial"/>
              </w:rPr>
              <w:t>, Ref Load,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F173A">
              <w:rPr>
                <w:rFonts w:ascii="Arial" w:hAnsi="Arial" w:cs="Arial"/>
                <w:noProof/>
              </w:rPr>
              <w:t>34.92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571EF" w:rsidRPr="00770273" w:rsidRDefault="000F173A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211E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 xml:space="preserve">Open Engineering Job File: Class </w:t>
            </w:r>
            <w:r w:rsidR="00211E62">
              <w:rPr>
                <w:rFonts w:ascii="Arial" w:hAnsi="Arial" w:cs="Arial"/>
              </w:rPr>
              <w:t>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F911FB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F911FB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5E6430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F911FB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211E62" w:rsidRPr="00911A49" w:rsidTr="005E6430">
        <w:tc>
          <w:tcPr>
            <w:tcW w:w="8810" w:type="dxa"/>
          </w:tcPr>
          <w:p w:rsidR="00211E62" w:rsidRPr="00770273" w:rsidRDefault="00211E62" w:rsidP="004C6AA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C656D2">
              <w:rPr>
                <w:rFonts w:ascii="Arial" w:hAnsi="Arial" w:cs="Arial"/>
              </w:rPr>
              <w:t>RD</w:t>
            </w:r>
            <w:r>
              <w:rPr>
                <w:rFonts w:ascii="Arial" w:hAnsi="Arial" w:cs="Arial"/>
              </w:rPr>
              <w:t xml:space="preserve">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05BFD">
              <w:rPr>
                <w:rFonts w:ascii="Arial" w:hAnsi="Arial" w:cs="Arial"/>
                <w:noProof/>
              </w:rPr>
              <w:t>20.759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211E62" w:rsidRPr="00770273" w:rsidRDefault="00CB14B2" w:rsidP="000A34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4C6AA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</w:rPr>
              <w:t>36.9028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B14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4C6AA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290.0893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B14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4C6AA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21.13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B14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4C6AA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21.6567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B14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4C6AA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72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</w:rPr>
              <w:t>42.2218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B14B2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5E6430">
        <w:tc>
          <w:tcPr>
            <w:tcW w:w="8810" w:type="dxa"/>
          </w:tcPr>
          <w:p w:rsidR="003662C3" w:rsidRPr="00770273" w:rsidRDefault="003662C3" w:rsidP="004C6AAC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411BE"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t>/</w:t>
            </w:r>
            <w:r w:rsidR="00E411BE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6AAC">
              <w:rPr>
                <w:rFonts w:ascii="Arial" w:hAnsi="Arial" w:cs="Arial"/>
                <w:noProof/>
              </w:rPr>
              <w:t>3420.5478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B14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5E6430">
        <w:tc>
          <w:tcPr>
            <w:tcW w:w="8810" w:type="dxa"/>
          </w:tcPr>
          <w:p w:rsidR="0073775E" w:rsidRDefault="0073775E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="00555C84">
              <w:rPr>
                <w:rFonts w:ascii="Arial" w:hAnsi="Arial" w:cs="Arial"/>
              </w:rPr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1C1C80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E6430">
        <w:tc>
          <w:tcPr>
            <w:tcW w:w="8810" w:type="dxa"/>
          </w:tcPr>
          <w:p w:rsidR="005E6430" w:rsidRDefault="003F4717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1C1C80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5E6430">
        <w:tc>
          <w:tcPr>
            <w:tcW w:w="8810" w:type="dxa"/>
          </w:tcPr>
          <w:p w:rsidR="003F4717" w:rsidRDefault="003F4717" w:rsidP="003F471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1C1C80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A2686" w:rsidRPr="00911A49" w:rsidTr="005E6430">
        <w:tc>
          <w:tcPr>
            <w:tcW w:w="8810" w:type="dxa"/>
          </w:tcPr>
          <w:p w:rsidR="009A2686" w:rsidRPr="009A2686" w:rsidRDefault="009A2686" w:rsidP="009A2686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0" w:name="_Hlk472520743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36" w:type="dxa"/>
          </w:tcPr>
          <w:p w:rsidR="009A2686" w:rsidRDefault="009A2686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9A2686" w:rsidRPr="00911A49" w:rsidTr="005E6430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7C0582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A2686" w:rsidRPr="00911A49" w:rsidTr="005E6430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7C0582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5E6430">
        <w:tc>
          <w:tcPr>
            <w:tcW w:w="8810" w:type="dxa"/>
          </w:tcPr>
          <w:p w:rsidR="00A92BF2" w:rsidRPr="00A92BF2" w:rsidRDefault="00A92BF2" w:rsidP="00555C84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36" w:type="dxa"/>
          </w:tcPr>
          <w:p w:rsidR="00A92BF2" w:rsidRDefault="00A92BF2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A92BF2" w:rsidRPr="00911A49" w:rsidTr="005E6430">
        <w:tc>
          <w:tcPr>
            <w:tcW w:w="8810" w:type="dxa"/>
          </w:tcPr>
          <w:p w:rsidR="00A92BF2" w:rsidRPr="00A92BF2" w:rsidRDefault="00A92BF2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A92BF2" w:rsidRDefault="007C0582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0"/>
      <w:tr w:rsidR="00C656D2" w:rsidRPr="00911A49" w:rsidTr="005E6430">
        <w:tc>
          <w:tcPr>
            <w:tcW w:w="8810" w:type="dxa"/>
          </w:tcPr>
          <w:p w:rsidR="00C656D2" w:rsidRPr="00770273" w:rsidRDefault="00C656D2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C656D2" w:rsidRPr="00770273" w:rsidRDefault="007C0582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5E6430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 w:rsidR="00A92BF2">
              <w:rPr>
                <w:rFonts w:ascii="Arial" w:hAnsi="Arial" w:cs="Arial"/>
              </w:rPr>
              <w:t>, push Tag to main repository</w:t>
            </w:r>
          </w:p>
        </w:tc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C0582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9274" w:type="dxa"/>
        <w:tblInd w:w="360" w:type="dxa"/>
        <w:tblLook w:val="04A0" w:firstRow="1" w:lastRow="0" w:firstColumn="1" w:lastColumn="0" w:noHBand="0" w:noVBand="1"/>
      </w:tblPr>
      <w:tblGrid>
        <w:gridCol w:w="8838"/>
        <w:gridCol w:w="436"/>
      </w:tblGrid>
      <w:tr w:rsidR="003F4717" w:rsidRPr="00911A49" w:rsidTr="00C60328">
        <w:tc>
          <w:tcPr>
            <w:tcW w:w="8838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CD26A2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C60328">
        <w:tc>
          <w:tcPr>
            <w:tcW w:w="8838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CD26A2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D4DCD">
        <w:tc>
          <w:tcPr>
            <w:tcW w:w="8838" w:type="dxa"/>
          </w:tcPr>
          <w:p w:rsidR="005E6430" w:rsidRDefault="005E6430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 xml:space="preserve">Update Confluence WIKI </w:t>
            </w:r>
            <w:r w:rsidR="003F4717">
              <w:rPr>
                <w:rFonts w:ascii="Arial" w:hAnsi="Arial" w:cs="Arial"/>
              </w:rPr>
              <w:t>(Changelog, download links)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CD26A2" w:rsidP="005D4DC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5D4DCD">
        <w:tc>
          <w:tcPr>
            <w:tcW w:w="8838" w:type="dxa"/>
          </w:tcPr>
          <w:p w:rsidR="005E6430" w:rsidRDefault="005E6430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 w:rsidR="003F4717"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E6430" w:rsidRDefault="00CD26A2" w:rsidP="005D4DCD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327CF" w:rsidRPr="00911A49" w:rsidTr="005E6430">
        <w:tc>
          <w:tcPr>
            <w:tcW w:w="8838" w:type="dxa"/>
          </w:tcPr>
          <w:p w:rsidR="005327CF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327CF" w:rsidRDefault="00CD26A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327CF" w:rsidRPr="00911A49" w:rsidTr="005E6430">
        <w:tc>
          <w:tcPr>
            <w:tcW w:w="8838" w:type="dxa"/>
          </w:tcPr>
          <w:p w:rsidR="005327CF" w:rsidRPr="003A51BA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327CF">
              <w:rPr>
                <w:rFonts w:ascii="Arial" w:hAnsi="Arial" w:cs="Arial"/>
              </w:rPr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327CF" w:rsidRDefault="00CD26A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E05572" w:rsidRDefault="00E05572" w:rsidP="00E05572">
      <w:pPr>
        <w:spacing w:after="0" w:line="240" w:lineRule="auto"/>
        <w:rPr>
          <w:rFonts w:ascii="Arial" w:hAnsi="Arial" w:cs="Arial"/>
        </w:rPr>
      </w:pPr>
    </w:p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11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CD26A2">
        <w:rPr>
          <w:noProof/>
          <w:sz w:val="24"/>
        </w:rPr>
        <w:t>4.6.2018</w:t>
      </w:r>
      <w:r w:rsidRPr="003E04DD">
        <w:rPr>
          <w:sz w:val="24"/>
        </w:rPr>
        <w:fldChar w:fldCharType="end"/>
      </w:r>
      <w:bookmarkEnd w:id="11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2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CD26A2">
        <w:rPr>
          <w:noProof/>
          <w:sz w:val="24"/>
        </w:rPr>
        <w:t>MQ</w:t>
      </w:r>
      <w:bookmarkStart w:id="13" w:name="_GoBack"/>
      <w:bookmarkEnd w:id="13"/>
      <w:r>
        <w:rPr>
          <w:sz w:val="24"/>
        </w:rPr>
        <w:fldChar w:fldCharType="end"/>
      </w:r>
      <w:bookmarkEnd w:id="12"/>
    </w:p>
    <w:sectPr w:rsidR="003E04DD" w:rsidRPr="003E04DD" w:rsidSect="00DC7F41">
      <w:pgSz w:w="12240" w:h="15840"/>
      <w:pgMar w:top="1134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C3"/>
    <w:rsid w:val="000F173A"/>
    <w:rsid w:val="0013263F"/>
    <w:rsid w:val="001833A8"/>
    <w:rsid w:val="00185194"/>
    <w:rsid w:val="001C1C80"/>
    <w:rsid w:val="001C21D1"/>
    <w:rsid w:val="00211E62"/>
    <w:rsid w:val="002402DA"/>
    <w:rsid w:val="002634BC"/>
    <w:rsid w:val="002942C3"/>
    <w:rsid w:val="002B3013"/>
    <w:rsid w:val="002B6C8F"/>
    <w:rsid w:val="00321ACB"/>
    <w:rsid w:val="00331D3E"/>
    <w:rsid w:val="00353151"/>
    <w:rsid w:val="003662C3"/>
    <w:rsid w:val="003A51BA"/>
    <w:rsid w:val="003E04DD"/>
    <w:rsid w:val="003F09CD"/>
    <w:rsid w:val="003F4717"/>
    <w:rsid w:val="00405BFD"/>
    <w:rsid w:val="0042244A"/>
    <w:rsid w:val="004C6AAC"/>
    <w:rsid w:val="005327CF"/>
    <w:rsid w:val="00555C84"/>
    <w:rsid w:val="00562C02"/>
    <w:rsid w:val="005D263C"/>
    <w:rsid w:val="005E6430"/>
    <w:rsid w:val="0067268A"/>
    <w:rsid w:val="006B13CE"/>
    <w:rsid w:val="006D2E55"/>
    <w:rsid w:val="0073775E"/>
    <w:rsid w:val="00770273"/>
    <w:rsid w:val="007C0582"/>
    <w:rsid w:val="008644AB"/>
    <w:rsid w:val="008D5D80"/>
    <w:rsid w:val="008F2100"/>
    <w:rsid w:val="008F28DF"/>
    <w:rsid w:val="00911A49"/>
    <w:rsid w:val="009571EF"/>
    <w:rsid w:val="009A2686"/>
    <w:rsid w:val="00A070DD"/>
    <w:rsid w:val="00A92BF2"/>
    <w:rsid w:val="00B3284E"/>
    <w:rsid w:val="00B51291"/>
    <w:rsid w:val="00BB7C1D"/>
    <w:rsid w:val="00C10D52"/>
    <w:rsid w:val="00C656D2"/>
    <w:rsid w:val="00C91109"/>
    <w:rsid w:val="00C96928"/>
    <w:rsid w:val="00CB14B2"/>
    <w:rsid w:val="00CD26A2"/>
    <w:rsid w:val="00D8626E"/>
    <w:rsid w:val="00DA09BE"/>
    <w:rsid w:val="00DC7F41"/>
    <w:rsid w:val="00DF3902"/>
    <w:rsid w:val="00E05572"/>
    <w:rsid w:val="00E411BE"/>
    <w:rsid w:val="00EA7A3C"/>
    <w:rsid w:val="00EC006F"/>
    <w:rsid w:val="00F9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A4369"/>
  <w15:docId w15:val="{41AD5C08-05D4-46F8-AC7D-1F39CD5D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656D2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19677-9101-4E30-ADF9-0449503C0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480</Words>
  <Characters>3024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10</cp:revision>
  <dcterms:created xsi:type="dcterms:W3CDTF">2018-06-04T11:52:00Z</dcterms:created>
  <dcterms:modified xsi:type="dcterms:W3CDTF">2018-06-04T14:36:00Z</dcterms:modified>
</cp:coreProperties>
</file>